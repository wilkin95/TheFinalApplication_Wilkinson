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287F" w:rsidRPr="001F2AC0" w:rsidRDefault="002B2124" w:rsidP="004027E0">
      <w:pPr>
        <w:spacing w:line="480" w:lineRule="auto"/>
        <w:rPr>
          <w:rFonts w:ascii="Open Sans" w:hAnsi="Open Sans" w:cs="Open Sans"/>
          <w:i/>
          <w:iCs/>
          <w:color w:val="575F6D" w:themeColor="text2"/>
          <w:spacing w:val="5"/>
          <w:sz w:val="24"/>
          <w:szCs w:val="24"/>
        </w:rPr>
      </w:pPr>
      <w:sdt>
        <w:sdtPr>
          <w:rPr>
            <w:rFonts w:ascii="Open Sans" w:hAnsi="Open Sans" w:cs="Open Sans"/>
            <w:i/>
            <w:iCs/>
            <w:smallCaps/>
            <w:color w:val="575F6D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0B4E20" w:rsidRPr="001F2AC0">
            <w:rPr>
              <w:rFonts w:ascii="Open Sans" w:hAnsi="Open Sans" w:cs="Open Sans"/>
              <w:i/>
              <w:iCs/>
              <w:smallCaps/>
              <w:noProof/>
              <w:color w:val="575F6D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6944" behindDoc="0" locked="0" layoutInCell="1" allowOverlap="1" wp14:editId="38DFFE89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5829300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7209FAFE" id="Group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fe8637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fe8637 [3204]" strokecolor="#fe8637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fe8637 [3204]" strokecolor="#fe8637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0B4E20" w:rsidRPr="001F2AC0">
            <w:rPr>
              <w:rFonts w:ascii="Open Sans" w:hAnsi="Open Sans" w:cs="Open Sans"/>
              <w:i/>
              <w:iCs/>
              <w:smallCaps/>
              <w:noProof/>
              <w:color w:val="575F6D" w:themeColor="text2"/>
              <w:spacing w:val="5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0" allowOverlap="1" wp14:editId="0434A870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angle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7287F" w:rsidRDefault="002B2124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Title"/>
                                    <w:id w:val="83737007"/>
                                    <w:placeholder>
                                      <w:docPart w:val="F2566B1A0D6A4457AB88012EAFF67ACD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6FF6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The Final Application</w:t>
                                    </w:r>
                                  </w:sdtContent>
                                </w:sdt>
                              </w:p>
                              <w:p w:rsidR="00F7287F" w:rsidRDefault="002B2124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244583" w:themeColor="accent2" w:themeShade="80"/>
                                      <w:sz w:val="28"/>
                                      <w:szCs w:val="28"/>
                                    </w:rPr>
                                    <w:alias w:val="Subtitle"/>
                                    <w:id w:val="83737009"/>
                                    <w:placeholder>
                                      <w:docPart w:val="48F709593C974F40BDBAA0945C1E5226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6FF6">
                                      <w:rPr>
                                        <w:i/>
                                        <w:iCs/>
                                        <w:color w:val="244583" w:themeColor="accent2" w:themeShade="80"/>
                                        <w:sz w:val="28"/>
                                        <w:szCs w:val="28"/>
                                      </w:rPr>
                                      <w:t>CIT 255</w:t>
                                    </w:r>
                                  </w:sdtContent>
                                </w:sdt>
                              </w:p>
                              <w:p w:rsidR="00F7287F" w:rsidRDefault="00F7287F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F7287F" w:rsidRDefault="002B2124">
                                <w:sdt>
                                  <w:sdtPr>
                                    <w:alias w:val="Abstract"/>
                                    <w:id w:val="83737011"/>
                                    <w:placeholder>
                                      <w:docPart w:val="B71F1A4495DE49AFBCC9030D7DD82C39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56FF6">
                                      <w:t>Sprint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89" o:spid="_x0000_s1026" style="position:absolute;margin-left:0;margin-top:0;width:367.2pt;height:395.9pt;z-index:251665920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" o:allowincell="f" filled="f" stroked="f">
                    <v:textbox>
                      <w:txbxContent>
                        <w:p w:rsidR="00F7287F" w:rsidRDefault="002B2124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Title"/>
                              <w:id w:val="83737007"/>
                              <w:placeholder>
                                <w:docPart w:val="F2566B1A0D6A4457AB88012EAFF67ACD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256FF6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The Final Application</w:t>
                              </w:r>
                            </w:sdtContent>
                          </w:sdt>
                        </w:p>
                        <w:p w:rsidR="00F7287F" w:rsidRDefault="002B2124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</w:rPr>
                              <w:alias w:val="Subtitle"/>
                              <w:id w:val="83737009"/>
                              <w:placeholder>
                                <w:docPart w:val="48F709593C974F40BDBAA0945C1E5226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56FF6">
                                <w:rPr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t>CIT 255</w:t>
                              </w:r>
                            </w:sdtContent>
                          </w:sdt>
                        </w:p>
                        <w:p w:rsidR="00F7287F" w:rsidRDefault="00F7287F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F7287F" w:rsidRDefault="002B2124">
                          <w:sdt>
                            <w:sdtPr>
                              <w:alias w:val="Abstract"/>
                              <w:id w:val="83737011"/>
                              <w:placeholder>
                                <w:docPart w:val="B71F1A4495DE49AFBCC9030D7DD82C39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256FF6">
                                <w:t>Sprint 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0B4E20" w:rsidRPr="001F2AC0">
            <w:rPr>
              <w:rFonts w:ascii="Open Sans" w:hAnsi="Open Sans" w:cs="Open Sans"/>
              <w:i/>
              <w:iCs/>
              <w:smallCaps/>
              <w:noProof/>
              <w:color w:val="4F271C"/>
              <w:spacing w:val="5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0" allowOverlap="1" wp14:editId="732E7BE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angle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7287F" w:rsidRDefault="002B2124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Author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7B6CEE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Terri Wilkinson</w:t>
                                    </w:r>
                                  </w:sdtContent>
                                </w:sdt>
                              </w:p>
                              <w:p w:rsidR="00F7287F" w:rsidRDefault="002B2124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Date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11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256FF6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11/5</w:t>
                                    </w:r>
                                    <w:r w:rsidR="007B6CEE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/2017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54" o:spid="_x0000_s1027" style="position:absolute;margin-left:0;margin-top:0;width:367pt;height:64.25pt;z-index:25166387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" o:allowincell="f" stroked="f">
                    <v:textbox>
                      <w:txbxContent>
                        <w:p w:rsidR="00F7287F" w:rsidRDefault="002B2124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Author"/>
                              <w:id w:val="280430085"/>
                              <w:text/>
                            </w:sdtPr>
                            <w:sdtEndPr/>
                            <w:sdtContent>
                              <w:r w:rsidR="007B6CEE"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Terri Wilkinson</w:t>
                              </w:r>
                            </w:sdtContent>
                          </w:sdt>
                        </w:p>
                        <w:p w:rsidR="00F7287F" w:rsidRDefault="002B2124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Date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56FF6"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11/5</w:t>
                              </w:r>
                              <w:r w:rsidR="007B6CEE"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/2017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0B4E20" w:rsidRPr="001F2AC0">
            <w:rPr>
              <w:rFonts w:ascii="Open Sans" w:hAnsi="Open Sans" w:cs="Open Sans"/>
              <w:i/>
              <w:iCs/>
              <w:smallCaps/>
              <w:color w:val="575F6D" w:themeColor="text2"/>
              <w:spacing w:val="5"/>
              <w:sz w:val="24"/>
              <w:szCs w:val="24"/>
            </w:rPr>
            <w:br w:type="page"/>
          </w:r>
        </w:sdtContent>
      </w:sdt>
    </w:p>
    <w:p w:rsidR="00F7287F" w:rsidRPr="001F2AC0" w:rsidRDefault="002B2124" w:rsidP="004027E0">
      <w:pPr>
        <w:pStyle w:val="Title"/>
        <w:spacing w:line="480" w:lineRule="auto"/>
        <w:rPr>
          <w:rFonts w:ascii="Open Sans" w:hAnsi="Open Sans" w:cs="Open Sans"/>
          <w:szCs w:val="52"/>
        </w:rPr>
      </w:pPr>
      <w:sdt>
        <w:sdtPr>
          <w:rPr>
            <w:rFonts w:ascii="Open Sans" w:eastAsiaTheme="minorEastAsia" w:hAnsi="Open Sans" w:cs="Open Sans"/>
            <w:smallCaps w:val="0"/>
            <w:spacing w:val="0"/>
          </w:rPr>
          <w:id w:val="221498486"/>
          <w:placeholder>
            <w:docPart w:val="47E4BC9C21DF4A4E8E12B789874C3C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256FF6">
            <w:rPr>
              <w:rFonts w:ascii="Open Sans" w:eastAsiaTheme="minorEastAsia" w:hAnsi="Open Sans" w:cs="Open Sans"/>
              <w:smallCaps w:val="0"/>
              <w:spacing w:val="0"/>
            </w:rPr>
            <w:t>The Final Application</w:t>
          </w:r>
        </w:sdtContent>
      </w:sdt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editId="3C23D75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F8B8BC" id="Group 62" o:spid="_x0000_s1026" style="position:absolute;margin-left:0;margin-top:10in;width:43.2pt;height:43.2pt;z-index:2516316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lwNRSR0EAAAqCwAADgAAAAAAAAAAAAAAAAAuAgAAZHJzL2Uyb0RvYy54bWxQSwECLQAU&#10;AAYACAAAACEAkPxJ0twAAAAJAQAADwAAAAAAAAAAAAAAAAB3BgAAZHJzL2Rvd25yZXYueG1sUEsF&#10;BgAAAAAEAAQA8wAAAIAHAAAAAA==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editId="46082AE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BE59C7" id="Group 59" o:spid="_x0000_s1026" style="position:absolute;margin-left:0;margin-top:10in;width:43.2pt;height:43.2pt;z-index:2516336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Ng/sUB0EAAAqCwAADgAAAAAAAAAAAAAAAAAuAgAAZHJzL2Uyb0RvYy54bWxQSwECLQAU&#10;AAYACAAAACEAkPxJ0twAAAAJAQAADwAAAAAAAAAAAAAAAAB3BgAAZHJzL2Rvd25yZXYueG1sUEsF&#10;BgAAAAAEAAQA8wAAAIAHAAAAAA==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editId="42637A2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A9F4D1" id="Group 56" o:spid="_x0000_s1026" style="position:absolute;margin-left:0;margin-top:10in;width:43.2pt;height:43.2pt;z-index:2516357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C7&#10;zI9IFgQAACoLAAAOAAAAAAAAAAAAAAAAAC4CAABkcnMvZTJvRG9jLnhtbFBLAQItABQABgAIAAAA&#10;IQCQ/EnS3AAAAAkBAAAPAAAAAAAAAAAAAAAAAHAGAABkcnMvZG93bnJldi54bWxQSwUGAAAAAAQA&#10;BADzAAAAeQcAAAAA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editId="7D52CD0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88FDE6" id="Group 53" o:spid="_x0000_s1026" style="position:absolute;margin-left:0;margin-top:10in;width:43.2pt;height:43.2pt;z-index:2516377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DU&#10;2fyFFgQAACoLAAAOAAAAAAAAAAAAAAAAAC4CAABkcnMvZTJvRG9jLnhtbFBLAQItABQABgAIAAAA&#10;IQCQ/EnS3AAAAAkBAAAPAAAAAAAAAAAAAAAAAHAGAABkcnMvZG93bnJldi54bWxQSwUGAAAAAAQA&#10;BADzAAAAeQcAAAAA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editId="6C90D76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9B407" id="Group 50" o:spid="_x0000_s1026" style="position:absolute;margin-left:0;margin-top:10in;width:43.2pt;height:43.2pt;z-index:2516398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cLdDwQAACo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editId="0BA4F52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D2839C" id="Group 47" o:spid="_x0000_s1026" style="position:absolute;margin-left:0;margin-top:10in;width:43.2pt;height:43.2pt;z-index:2516418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IA8At0YBAAAKgsAAA4AAAAAAAAAAAAAAAAALgIAAGRycy9lMm9Eb2MueG1sUEsBAi0AFAAGAAgA&#10;AAAhAJD8SdLcAAAACQEAAA8AAAAAAAAAAAAAAAAAcgYAAGRycy9kb3ducmV2LnhtbFBLBQYAAAAA&#10;BAAEAPMAAAB7BwAAAAA=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editId="525E4F9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BFFB4A" id="Group 44" o:spid="_x0000_s1026" style="position:absolute;margin-left:0;margin-top:10in;width:43.2pt;height:43.2pt;z-index:25164390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S0JBvh0EAAAqCwAADgAAAAAAAAAAAAAAAAAuAgAAZHJzL2Uyb0RvYy54bWxQSwECLQAU&#10;AAYACAAAACEAkPxJ0twAAAAJAQAADwAAAAAAAAAAAAAAAAB3BgAAZHJzL2Rvd25yZXYueG1sUEsF&#10;BgAAAAAEAAQA8wAAAIAH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editId="0720D71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D3A70" id="Group 41" o:spid="_x0000_s1026" style="position:absolute;margin-left:0;margin-top:10in;width:43.2pt;height:43.2pt;z-index:25164595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Lslh2wYBAAAKgsAAA4AAAAAAAAAAAAAAAAALgIAAGRycy9lMm9Eb2MueG1sUEsBAi0AFAAGAAgA&#10;AAAhAJD8SdLcAAAACQEAAA8AAAAAAAAAAAAAAAAAcgYAAGRycy9kb3ducmV2LnhtbFBLBQYAAAAA&#10;BAAEAPMAAAB7BwAAAAA=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editId="11E912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70A7C" id="Group 38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KU9BlIeBAAAKgsAAA4AAAAAAAAAAAAAAAAALgIAAGRycy9lMm9Eb2MueG1sUEsBAi0A&#10;FAAGAAgAAAAhAJD8SdLcAAAACQEAAA8AAAAAAAAAAAAAAAAAeAYAAGRycy9kb3ducmV2LnhtbFBL&#10;BQYAAAAABAAEAPMAAACBBwAAAAA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editId="358812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700F2A" id="Group 35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StGwQAACo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Gmh9K0bBAAAKgsAAA4AAAAAAAAAAAAAAAAALgIAAGRycy9lMm9Eb2MueG1sUEsBAi0AFAAG&#10;AAgAAAAhAJD8SdLcAAAACQEAAA8AAAAAAAAAAAAAAAAAdQYAAGRycy9kb3ducmV2LnhtbFBLBQYA&#10;AAAABAAEAPMAAAB+Bw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editId="40378A8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50942E" id="Group 32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yi/Zuh0EAAAqCwAADgAAAAAAAAAAAAAAAAAuAgAAZHJzL2Uyb0RvYy54bWxQSwECLQAU&#10;AAYACAAAACEAkPxJ0twAAAAJAQAADwAAAAAAAAAAAAAAAAB3BgAAZHJzL2Rvd25yZXYueG1sUEsF&#10;BgAAAAAEAAQA8wAAAIAHAAAAAA=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editId="2DCA605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6039B3" id="Group 29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HVWECgeBAAAKgsAAA4AAAAAAAAAAAAAAAAALgIAAGRycy9lMm9Eb2MueG1sUEsBAi0A&#10;FAAGAAgAAAAhAJD8SdLcAAAACQEAAA8AAAAAAAAAAAAAAAAAeAYAAGRycy9kb3ducmV2LnhtbFBL&#10;BQYAAAAABAAEAPMAAACBBwAAAAA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editId="47DDE64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53F44" id="Group 26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editId="26D73BD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538591" id="Group 23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D7&#10;GNsXFgQAACoLAAAOAAAAAAAAAAAAAAAAAC4CAABkcnMvZTJvRG9jLnhtbFBLAQItABQABgAIAAAA&#10;IQCQ/EnS3AAAAAkBAAAPAAAAAAAAAAAAAAAAAHAGAABkcnMvZG93bnJldi54bWxQSwUGAAAAAAQA&#10;BADzAAAAeQcAAAAA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editId="2A201E2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2F823" id="Group 20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OVPDwQAACo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editId="2D31464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9FD683" id="Group 17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3RCKLhcEAAAqCwAADgAAAAAAAAAAAAAAAAAuAgAAZHJzL2Uyb0RvYy54bWxQSwECLQAUAAYACAAA&#10;ACEAkPxJ0twAAAAJAQAADwAAAAAAAAAAAAAAAABxBgAAZHJzL2Rvd25yZXYueG1sUEsFBgAAAAAE&#10;AAQA8wAAAHoHAAAAAA=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editId="5661437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41CD27" id="Group 14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slNHAQAACo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AWbslNHAQAACoLAAAOAAAAAAAAAAAAAAAAAC4CAABkcnMvZTJvRG9jLnhtbFBLAQItABQA&#10;BgAIAAAAIQCQ/EnS3AAAAAkBAAAPAAAAAAAAAAAAAAAAAHYGAABkcnMvZG93bnJldi54bWxQSwUG&#10;AAAAAAQABADzAAAAfwc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editId="6C6719B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DF0800" id="Group 11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5gkPnxcEAAAqCwAADgAAAAAAAAAAAAAAAAAuAgAAZHJzL2Uyb0RvYy54bWxQSwECLQAUAAYACAAA&#10;ACEAkPxJ0twAAAAJAQAADwAAAAAAAAAAAAAAAABxBgAAZHJzL2Rvd25yZXYueG1sUEsFBgAAAAAE&#10;AAQA8wAAAHoHAAAAAA=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editId="4A52F6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2C62A3" id="Group 8" o:spid="_x0000_s1026" style="position:absolute;margin-left:0;margin-top:10in;width:43.2pt;height:43.2pt;z-index:25166950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yNRawB0EAAAmCwAADgAAAAAAAAAAAAAAAAAuAgAAZHJzL2Uyb0RvYy54bWxQSwECLQAU&#10;AAYACAAAACEAkPxJ0twAAAAJAQAADwAAAAAAAAAAAAAAAAB3BgAAZHJzL2Rvd25yZXYueG1sUEsF&#10;BgAAAAAEAAQA8wAAAIAHAAAAAA==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editId="6BC45ED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A761F" id="Group 5" o:spid="_x0000_s1026" style="position:absolute;margin-left:0;margin-top:10in;width:43.2pt;height:43.2pt;z-index:25167155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3OGQQAACQ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OuA3OGQQAACQLAAAOAAAAAAAAAAAAAAAAAC4CAABkcnMvZTJvRG9jLnhtbFBLAQItABQABgAI&#10;AAAAIQCQ/EnS3AAAAAkBAAAPAAAAAAAAAAAAAAAAAHMGAABkcnMvZG93bnJldi54bWxQSwUGAAAA&#10;AAQABADzAAAAfAcAAAAA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B4E20" w:rsidRPr="001F2AC0">
        <w:rPr>
          <w:rFonts w:ascii="Open Sans" w:hAnsi="Open Sans" w:cs="Open Sans"/>
          <w:noProof/>
          <w:szCs w:val="52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editId="6776E3C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8C1B6" id="Group 2" o:spid="_x0000_s1026" style="position:absolute;margin-left:0;margin-top:10in;width:43.2pt;height:43.2pt;z-index:2516736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AimGS7GQQAACQLAAAOAAAAAAAAAAAAAAAAAC4CAABkcnMvZTJvRG9jLnhtbFBLAQItABQABgAI&#10;AAAAIQCQ/EnS3AAAAAkBAAAPAAAAAAAAAAAAAAAAAHMGAABkcnMvZG93bnJldi54bWxQSwUGAAAA&#10;AAQABADzAAAAfAcAAAAA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</w:p>
    <w:p w:rsidR="00F7287F" w:rsidRDefault="002B2124" w:rsidP="004027E0">
      <w:pPr>
        <w:pStyle w:val="Subtitle"/>
        <w:spacing w:line="480" w:lineRule="auto"/>
        <w:rPr>
          <w:rFonts w:ascii="Open Sans" w:hAnsi="Open Sans" w:cs="Open Sans"/>
        </w:rPr>
      </w:pPr>
      <w:sdt>
        <w:sdtPr>
          <w:rPr>
            <w:rFonts w:ascii="Open Sans" w:hAnsi="Open Sans" w:cs="Open Sans"/>
          </w:rPr>
          <w:id w:val="221498499"/>
          <w:placeholder>
            <w:docPart w:val="E475966BB43A4F89BD780373EA985BC8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256FF6">
            <w:rPr>
              <w:rFonts w:ascii="Open Sans" w:hAnsi="Open Sans" w:cs="Open Sans"/>
            </w:rPr>
            <w:t>CIT 255</w:t>
          </w:r>
        </w:sdtContent>
      </w:sdt>
      <w:r w:rsidR="000B4E20" w:rsidRPr="001F2AC0">
        <w:rPr>
          <w:rFonts w:ascii="Open Sans" w:hAnsi="Open Sans" w:cs="Open Sans"/>
        </w:rPr>
        <w:t xml:space="preserve"> </w:t>
      </w:r>
    </w:p>
    <w:sdt>
      <w:sdtPr>
        <w:id w:val="11118574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HAnsi"/>
          <w:b/>
          <w:bCs/>
          <w:noProof/>
          <w:color w:val="414751" w:themeColor="text2" w:themeShade="BF"/>
          <w:sz w:val="20"/>
          <w:szCs w:val="20"/>
          <w:lang w:eastAsia="ja-JP"/>
        </w:rPr>
      </w:sdtEndPr>
      <w:sdtContent>
        <w:p w:rsidR="003339DF" w:rsidRDefault="003339DF">
          <w:pPr>
            <w:pStyle w:val="TOCHeading"/>
          </w:pPr>
          <w:r>
            <w:t>Contents</w:t>
          </w:r>
        </w:p>
        <w:p w:rsidR="00895AA4" w:rsidRDefault="00895AA4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\h \z \u \t "Heading 4,1,Heading 5,2" </w:instrText>
          </w:r>
          <w:r>
            <w:fldChar w:fldCharType="separate"/>
          </w:r>
          <w:hyperlink w:anchor="_Toc497661214" w:history="1">
            <w:r w:rsidRPr="004E59A9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9DF" w:rsidRDefault="00895AA4">
          <w:r>
            <w:fldChar w:fldCharType="end"/>
          </w:r>
        </w:p>
      </w:sdtContent>
    </w:sdt>
    <w:p w:rsidR="000952D9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  <w:r>
        <w:rPr>
          <w:rFonts w:ascii="Open Sans" w:hAnsi="Open Sans" w:cs="Open Sans"/>
          <w:color w:val="545454"/>
          <w:shd w:val="clear" w:color="auto" w:fill="FFFFFF"/>
        </w:rPr>
        <w:t xml:space="preserve"> </w:t>
      </w: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C17C4E" w:rsidP="004027E0">
      <w:pPr>
        <w:spacing w:line="480" w:lineRule="auto"/>
        <w:rPr>
          <w:rFonts w:ascii="Open Sans" w:hAnsi="Open Sans" w:cs="Open Sans"/>
          <w:color w:val="545454"/>
          <w:shd w:val="clear" w:color="auto" w:fill="FFFFFF"/>
        </w:rPr>
      </w:pPr>
    </w:p>
    <w:p w:rsidR="00C17C4E" w:rsidRDefault="007B3F98" w:rsidP="007B3F98">
      <w:pPr>
        <w:pStyle w:val="Heading4"/>
      </w:pPr>
      <w:bookmarkStart w:id="0" w:name="_Toc497661214"/>
      <w:r>
        <w:lastRenderedPageBreak/>
        <w:t>Overview</w:t>
      </w:r>
      <w:bookmarkEnd w:id="0"/>
    </w:p>
    <w:p w:rsidR="007B3F98" w:rsidRPr="00124A25" w:rsidRDefault="007B3F98" w:rsidP="007B3F98">
      <w:pPr>
        <w:rPr>
          <w:rFonts w:asciiTheme="majorHAnsi" w:hAnsiTheme="majorHAnsi"/>
        </w:rPr>
      </w:pPr>
    </w:p>
    <w:p w:rsidR="007B3F98" w:rsidRPr="00124A25" w:rsidRDefault="00895AA4" w:rsidP="007B3F98">
      <w:pPr>
        <w:rPr>
          <w:rFonts w:asciiTheme="majorHAnsi" w:hAnsiTheme="majorHAnsi"/>
        </w:rPr>
      </w:pPr>
      <w:r w:rsidRPr="00124A25">
        <w:rPr>
          <w:rFonts w:asciiTheme="majorHAnsi" w:hAnsiTheme="majorHAnsi"/>
        </w:rPr>
        <w:t>The CD Library application will provide the user with a tool that will hold a</w:t>
      </w:r>
    </w:p>
    <w:p w:rsidR="008D78D2" w:rsidRDefault="00895AA4" w:rsidP="004027E0">
      <w:pPr>
        <w:spacing w:line="480" w:lineRule="auto"/>
        <w:rPr>
          <w:rFonts w:asciiTheme="majorHAnsi" w:hAnsiTheme="majorHAnsi" w:cs="Open Sans"/>
        </w:rPr>
      </w:pPr>
      <w:r w:rsidRPr="00124A25">
        <w:rPr>
          <w:rFonts w:asciiTheme="majorHAnsi" w:hAnsiTheme="majorHAnsi" w:cs="Open Sans"/>
        </w:rPr>
        <w:t xml:space="preserve">song library in a format that can perform basic CRUD operations. </w:t>
      </w:r>
      <w:r w:rsidR="00124A25" w:rsidRPr="00124A25">
        <w:rPr>
          <w:rFonts w:asciiTheme="majorHAnsi" w:hAnsiTheme="majorHAnsi" w:cs="Open Sans"/>
        </w:rPr>
        <w:t>With this tool the user can create, read, update, and delete files. The user will also have the ability to sort through the various attributes in the files using a query to bring back selected results to view.</w:t>
      </w:r>
      <w:r w:rsidR="00124A25">
        <w:rPr>
          <w:rFonts w:asciiTheme="majorHAnsi" w:hAnsiTheme="majorHAnsi" w:cs="Open Sans"/>
        </w:rPr>
        <w:t xml:space="preserve"> </w:t>
      </w:r>
      <w:r w:rsidR="00124A25" w:rsidRPr="00124A25">
        <w:rPr>
          <w:rFonts w:asciiTheme="majorHAnsi" w:hAnsiTheme="majorHAnsi" w:cs="Open Sans"/>
        </w:rPr>
        <w:t xml:space="preserve"> </w:t>
      </w:r>
      <w:r w:rsidR="00124A25">
        <w:rPr>
          <w:rFonts w:asciiTheme="majorHAnsi" w:hAnsiTheme="majorHAnsi" w:cs="Open Sans"/>
        </w:rPr>
        <w:t>The application</w:t>
      </w:r>
      <w:r w:rsidRPr="00124A25">
        <w:rPr>
          <w:rFonts w:asciiTheme="majorHAnsi" w:hAnsiTheme="majorHAnsi" w:cs="Open Sans"/>
        </w:rPr>
        <w:t xml:space="preserve"> also provides the user with the ability to add ratings to song choices that can be used as a filter.</w:t>
      </w:r>
      <w:r w:rsidR="00124A25">
        <w:rPr>
          <w:rFonts w:asciiTheme="majorHAnsi" w:hAnsiTheme="majorHAnsi" w:cs="Open Sans"/>
        </w:rPr>
        <w:t xml:space="preserve"> </w:t>
      </w: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4027E0">
      <w:pPr>
        <w:spacing w:line="480" w:lineRule="auto"/>
        <w:rPr>
          <w:rFonts w:asciiTheme="majorHAnsi" w:hAnsiTheme="majorHAnsi" w:cs="Open Sans"/>
        </w:rPr>
      </w:pPr>
    </w:p>
    <w:p w:rsidR="00124A25" w:rsidRDefault="00124A25" w:rsidP="00124A25">
      <w:pPr>
        <w:pStyle w:val="Heading4"/>
      </w:pPr>
      <w:r>
        <w:lastRenderedPageBreak/>
        <w:t>User Stories</w:t>
      </w:r>
    </w:p>
    <w:p w:rsidR="00124A25" w:rsidRDefault="00124A25" w:rsidP="00124A25"/>
    <w:p w:rsidR="00124A25" w:rsidRDefault="00124A25" w:rsidP="00124A25">
      <w:pPr>
        <w:pStyle w:val="Heading5"/>
      </w:pPr>
      <w:r>
        <w:t>User Story 1</w:t>
      </w:r>
    </w:p>
    <w:p w:rsidR="00124A25" w:rsidRDefault="00124A25" w:rsidP="00124A25">
      <w:r>
        <w:t>To be able to begin application with a basic list of songs already created</w:t>
      </w:r>
    </w:p>
    <w:p w:rsidR="00124A25" w:rsidRDefault="00124A25" w:rsidP="00124A25">
      <w:pPr>
        <w:pStyle w:val="Heading5"/>
      </w:pPr>
      <w:r>
        <w:t>User Story 2</w:t>
      </w:r>
    </w:p>
    <w:p w:rsidR="00124A25" w:rsidRDefault="00124A25" w:rsidP="00124A25">
      <w:r>
        <w:t>To be able to create a new song object and add to records</w:t>
      </w:r>
    </w:p>
    <w:p w:rsidR="00124A25" w:rsidRDefault="00124A25" w:rsidP="00124A25">
      <w:pPr>
        <w:pStyle w:val="Heading5"/>
      </w:pPr>
      <w:r>
        <w:t>User Story 3</w:t>
      </w:r>
    </w:p>
    <w:p w:rsidR="00124A25" w:rsidRDefault="00124A25" w:rsidP="00124A25">
      <w:r>
        <w:t>To be able to delete a song from records</w:t>
      </w:r>
    </w:p>
    <w:p w:rsidR="001E5094" w:rsidRDefault="001E5094" w:rsidP="001E5094">
      <w:pPr>
        <w:pStyle w:val="Heading5"/>
      </w:pPr>
      <w:r>
        <w:t>User Story 4</w:t>
      </w:r>
    </w:p>
    <w:p w:rsidR="001E5094" w:rsidRDefault="001E5094" w:rsidP="001E5094">
      <w:r>
        <w:t>To be able to sort through records by artist, title, genre, or rating</w:t>
      </w:r>
    </w:p>
    <w:p w:rsidR="001E5094" w:rsidRDefault="001E5094" w:rsidP="001E5094">
      <w:pPr>
        <w:pStyle w:val="Heading5"/>
      </w:pPr>
      <w:r>
        <w:t>User Story 5</w:t>
      </w:r>
    </w:p>
    <w:p w:rsidR="001E5094" w:rsidRDefault="001E5094" w:rsidP="001E5094">
      <w:r>
        <w:t>To be able to add user ratings to songs</w:t>
      </w:r>
    </w:p>
    <w:p w:rsidR="001E5094" w:rsidRDefault="001E5094" w:rsidP="001E5094">
      <w:pPr>
        <w:pStyle w:val="Heading5"/>
      </w:pPr>
      <w:r>
        <w:t>User Story 6</w:t>
      </w:r>
    </w:p>
    <w:p w:rsidR="001E5094" w:rsidRDefault="001E5094" w:rsidP="001E5094">
      <w:r>
        <w:t>To be able to update existing song records</w:t>
      </w:r>
    </w:p>
    <w:p w:rsidR="001E5094" w:rsidRDefault="001E5094" w:rsidP="001E5094">
      <w:pPr>
        <w:pStyle w:val="Heading5"/>
      </w:pPr>
      <w:r>
        <w:t>User Story 7</w:t>
      </w:r>
    </w:p>
    <w:p w:rsidR="001E5094" w:rsidRDefault="001E5094" w:rsidP="001E5094">
      <w:r>
        <w:t>To be able to list all song records</w:t>
      </w:r>
    </w:p>
    <w:p w:rsidR="001E5094" w:rsidRDefault="001E5094" w:rsidP="001E5094">
      <w:pPr>
        <w:pStyle w:val="Heading5"/>
      </w:pPr>
      <w:r>
        <w:t>User Story 8</w:t>
      </w:r>
    </w:p>
    <w:p w:rsidR="001E5094" w:rsidRDefault="001E5094" w:rsidP="001E5094">
      <w:r>
        <w:t>To be able to exit application at any time</w:t>
      </w:r>
    </w:p>
    <w:p w:rsidR="001E5094" w:rsidRDefault="001E5094" w:rsidP="001E5094">
      <w:pPr>
        <w:pStyle w:val="Heading5"/>
      </w:pPr>
      <w:r>
        <w:t>User Story 9</w:t>
      </w:r>
    </w:p>
    <w:p w:rsidR="001E5094" w:rsidRPr="001E5094" w:rsidRDefault="001E5094" w:rsidP="001E5094">
      <w:r>
        <w:t>To have a simple, easy to follow platform with clear instructions</w:t>
      </w:r>
    </w:p>
    <w:p w:rsidR="001E5094" w:rsidRPr="001E5094" w:rsidRDefault="001E5094" w:rsidP="001E5094">
      <w:pPr>
        <w:pStyle w:val="Heading5"/>
      </w:pPr>
    </w:p>
    <w:p w:rsidR="00124A25" w:rsidRPr="00124A25" w:rsidRDefault="00124A25" w:rsidP="00124A25"/>
    <w:p w:rsidR="00124A25" w:rsidRDefault="00124A25" w:rsidP="00124A25"/>
    <w:p w:rsidR="00791290" w:rsidRDefault="00791290" w:rsidP="00124A25"/>
    <w:p w:rsidR="00791290" w:rsidRDefault="00791290" w:rsidP="00124A25"/>
    <w:p w:rsidR="00791290" w:rsidRDefault="00791290" w:rsidP="00124A25"/>
    <w:p w:rsidR="00791290" w:rsidRDefault="00791290" w:rsidP="00124A25"/>
    <w:p w:rsidR="00791290" w:rsidRDefault="00791290" w:rsidP="00124A25"/>
    <w:p w:rsidR="00791290" w:rsidRDefault="00791290" w:rsidP="00124A25"/>
    <w:p w:rsidR="00791290" w:rsidRDefault="00791290" w:rsidP="00124A25"/>
    <w:p w:rsidR="00791290" w:rsidRDefault="00791290" w:rsidP="00124A25"/>
    <w:p w:rsidR="00791290" w:rsidRDefault="00BE3B49" w:rsidP="00BE3B49">
      <w:pPr>
        <w:pStyle w:val="Heading4"/>
      </w:pPr>
      <w:r>
        <w:lastRenderedPageBreak/>
        <w:t>Entity Diagram</w:t>
      </w:r>
    </w:p>
    <w:p w:rsidR="00BE3B49" w:rsidRDefault="00BE3B49" w:rsidP="00BE3B49"/>
    <w:p w:rsidR="00BE3B49" w:rsidRPr="00BE3B49" w:rsidRDefault="00BE3B49" w:rsidP="00BE3B49"/>
    <w:p w:rsidR="00124A25" w:rsidRPr="00124A25" w:rsidRDefault="00BE3B49" w:rsidP="00124A25">
      <w:r>
        <w:rPr>
          <w:rFonts w:ascii="Open Sans" w:hAnsi="Open Sans" w:cs="Open Sans"/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margin">
              <wp:posOffset>-428625</wp:posOffset>
            </wp:positionH>
            <wp:positionV relativeFrom="margin">
              <wp:posOffset>1215390</wp:posOffset>
            </wp:positionV>
            <wp:extent cx="6281420" cy="3684905"/>
            <wp:effectExtent l="0" t="0" r="508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Entity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A25">
        <w:t xml:space="preserve"> </w:t>
      </w:r>
    </w:p>
    <w:p w:rsidR="00BE3B49" w:rsidRDefault="00BE3B49" w:rsidP="004027E0">
      <w:pPr>
        <w:spacing w:line="480" w:lineRule="auto"/>
        <w:rPr>
          <w:rFonts w:ascii="Open Sans" w:hAnsi="Open Sans" w:cs="Open Sans"/>
        </w:rPr>
      </w:pPr>
    </w:p>
    <w:p w:rsidR="00BE3B49" w:rsidRDefault="00BE3B49" w:rsidP="004027E0">
      <w:pPr>
        <w:spacing w:line="480" w:lineRule="auto"/>
        <w:rPr>
          <w:rFonts w:ascii="Open Sans" w:hAnsi="Open Sans" w:cs="Open Sans"/>
        </w:rPr>
      </w:pPr>
    </w:p>
    <w:p w:rsidR="00BE3B49" w:rsidRDefault="00BE3B49" w:rsidP="004027E0">
      <w:pPr>
        <w:spacing w:line="480" w:lineRule="auto"/>
        <w:rPr>
          <w:rFonts w:ascii="Open Sans" w:hAnsi="Open Sans" w:cs="Open Sans"/>
        </w:rPr>
      </w:pPr>
    </w:p>
    <w:p w:rsidR="00BE3B49" w:rsidRDefault="00BE3B49" w:rsidP="004027E0">
      <w:pPr>
        <w:spacing w:line="480" w:lineRule="auto"/>
        <w:rPr>
          <w:rFonts w:ascii="Open Sans" w:hAnsi="Open Sans" w:cs="Open Sans"/>
        </w:rPr>
      </w:pPr>
    </w:p>
    <w:p w:rsidR="00BE3B49" w:rsidRDefault="00BE3B49" w:rsidP="004027E0">
      <w:pPr>
        <w:spacing w:line="480" w:lineRule="auto"/>
        <w:rPr>
          <w:rFonts w:ascii="Open Sans" w:hAnsi="Open Sans" w:cs="Open Sans"/>
        </w:rPr>
      </w:pPr>
    </w:p>
    <w:p w:rsidR="00BE3B49" w:rsidRDefault="00BE3B49" w:rsidP="004027E0">
      <w:pPr>
        <w:spacing w:line="480" w:lineRule="auto"/>
        <w:rPr>
          <w:rFonts w:ascii="Open Sans" w:hAnsi="Open Sans" w:cs="Open Sans"/>
        </w:rPr>
      </w:pPr>
    </w:p>
    <w:p w:rsidR="00BE3B49" w:rsidRDefault="00BE3B49" w:rsidP="004027E0">
      <w:pPr>
        <w:spacing w:line="480" w:lineRule="auto"/>
        <w:rPr>
          <w:rFonts w:ascii="Open Sans" w:hAnsi="Open Sans" w:cs="Open Sans"/>
        </w:rPr>
      </w:pPr>
    </w:p>
    <w:p w:rsidR="00BE3B49" w:rsidRDefault="00BE3B49" w:rsidP="00BE3B49">
      <w:pPr>
        <w:pStyle w:val="Heading4"/>
      </w:pPr>
      <w:r>
        <w:lastRenderedPageBreak/>
        <w:t>Wireframes</w:t>
      </w:r>
    </w:p>
    <w:p w:rsidR="00DF11A5" w:rsidRDefault="00DF11A5" w:rsidP="00DF11A5"/>
    <w:p w:rsidR="00DF11A5" w:rsidRDefault="00DF11A5" w:rsidP="00DF11A5">
      <w:pPr>
        <w:pStyle w:val="Heading5"/>
      </w:pPr>
      <w:r>
        <w:t>Welcome Screen</w:t>
      </w:r>
    </w:p>
    <w:p w:rsidR="00DF11A5" w:rsidRDefault="00DF11A5" w:rsidP="00DF11A5">
      <w:r>
        <w:rPr>
          <w:noProof/>
        </w:rPr>
        <w:drawing>
          <wp:inline distT="0" distB="0" distL="0" distR="0">
            <wp:extent cx="4569649" cy="3086100"/>
            <wp:effectExtent l="0" t="0" r="2540" b="0"/>
            <wp:docPr id="81" name="Picture 81" descr="C:\Users\twilk\AppData\Local\Microsoft\Windows\INetCache\Content.Word\SkiRunWireframe1_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wilk\AppData\Local\Microsoft\Windows\INetCache\Content.Word\SkiRunWireframe1_Welcom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03" cy="309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Menu</w:t>
      </w:r>
    </w:p>
    <w:p w:rsidR="00DF11A5" w:rsidRDefault="00DF11A5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82" name="Picture 82" descr="C:\Users\twilk\AppData\Local\Microsoft\Windows\INetCache\Content.Word\SkiRunWireframe1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wilk\AppData\Local\Microsoft\Windows\INetCache\Content.Word\SkiRunWireframe1_Menu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Song List</w:t>
      </w:r>
    </w:p>
    <w:p w:rsidR="00DF11A5" w:rsidRDefault="00DF11A5" w:rsidP="00DF11A5">
      <w:r>
        <w:rPr>
          <w:noProof/>
        </w:rPr>
        <w:drawing>
          <wp:inline distT="0" distB="0" distL="0" distR="0">
            <wp:extent cx="5133975" cy="3422650"/>
            <wp:effectExtent l="0" t="0" r="9525" b="6350"/>
            <wp:docPr id="83" name="Picture 83" descr="C:\Users\twilk\AppData\Local\Microsoft\Windows\INetCache\Content.Word\SkiRunWireframe1_Song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wilk\AppData\Local\Microsoft\Windows\INetCache\Content.Word\SkiRunWireframe1_Song Lis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New Song Title</w:t>
      </w:r>
    </w:p>
    <w:p w:rsidR="00DF11A5" w:rsidRDefault="00DF11A5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84" name="Picture 84" descr="C:\Users\twilk\AppData\Local\Microsoft\Windows\INetCache\Content.Word\SkiRunWireframe1_New Song 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wilk\AppData\Local\Microsoft\Windows\INetCache\Content.Word\SkiRunWireframe1_New Song Titl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New Song Artist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072063" cy="3381375"/>
            <wp:effectExtent l="0" t="0" r="0" b="0"/>
            <wp:docPr id="85" name="Picture 85" descr="C:\Users\twilk\AppData\Local\Microsoft\Windows\INetCache\Content.Word\SkiRunWireframe1_New Song Art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wilk\AppData\Local\Microsoft\Windows\INetCache\Content.Word\SkiRunWireframe1_New Song Artis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00" cy="33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New Song Genre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86" name="Picture 86" descr="C:\Users\twilk\AppData\Local\Microsoft\Windows\INetCache\Content.Word\SkiRunWireframe1_New Song Gen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wilk\AppData\Local\Microsoft\Windows\INetCache\Content.Word\SkiRunWireframe1_New Song Gen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New Song Rating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105400" cy="3403600"/>
            <wp:effectExtent l="0" t="0" r="0" b="6350"/>
            <wp:docPr id="87" name="Picture 87" descr="C:\Users\twilk\AppData\Local\Microsoft\Windows\INetCache\Content.Word\SkiRunWireframe1_New Song 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wilk\AppData\Local\Microsoft\Windows\INetCache\Content.Word\SkiRunWireframe1_New Song Ratin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719" cy="340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New Song Length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88" name="Picture 88" descr="C:\Users\twilk\AppData\Local\Microsoft\Windows\INetCache\Content.Word\SkiRunWireframe1_New Song Leng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wilk\AppData\Local\Microsoft\Windows\INetCache\Content.Word\SkiRunWireframe1_New Song Lengt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Song Added Confirmation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143500" cy="3429000"/>
            <wp:effectExtent l="0" t="0" r="0" b="0"/>
            <wp:docPr id="89" name="Picture 89" descr="C:\Users\twilk\AppData\Local\Microsoft\Windows\INetCache\Content.Word\SkiRunWireframe1_Song Confi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wilk\AppData\Local\Microsoft\Windows\INetCache\Content.Word\SkiRunWireframe1_Song Confirmatio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Delete Song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90" name="Picture 90" descr="C:\Users\twilk\AppData\Local\Microsoft\Windows\INetCache\Content.Word\SkiRunWireframe1_Delete So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wilk\AppData\Local\Microsoft\Windows\INetCache\Content.Word\SkiRunWireframe1_Delete Song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Delete Confirmation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076825" cy="3384550"/>
            <wp:effectExtent l="0" t="0" r="9525" b="6350"/>
            <wp:docPr id="91" name="Picture 91" descr="C:\Users\twilk\AppData\Local\Microsoft\Windows\INetCache\Content.Word\SkiRunWireframe1_Delete Confi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wilk\AppData\Local\Microsoft\Windows\INetCache\Content.Word\SkiRunWireframe1_Delete Confirmatio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Update Song Choice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92" name="Picture 92" descr="C:\Users\twilk\AppData\Local\Microsoft\Windows\INetCache\Content.Word\SkiRunWireframe1_Update Song Cho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wilk\AppData\Local\Microsoft\Windows\INetCache\Content.Word\SkiRunWireframe1_Update Song Choic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Choose Update Attribute</w:t>
      </w:r>
    </w:p>
    <w:p w:rsidR="00DF11A5" w:rsidRDefault="00DF11A5" w:rsidP="00DF11A5">
      <w:r>
        <w:rPr>
          <w:noProof/>
        </w:rPr>
        <w:drawing>
          <wp:inline distT="0" distB="0" distL="0" distR="0" wp14:anchorId="22DD9993" wp14:editId="2A596070">
            <wp:extent cx="5057775" cy="3371850"/>
            <wp:effectExtent l="0" t="0" r="9525" b="0"/>
            <wp:docPr id="79" name="Picture 79" descr="C:\Users\twilk\AppData\Local\Microsoft\Windows\INetCache\Content.Word\SkiRunWireframe1_Choose update Attribu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wilk\AppData\Local\Microsoft\Windows\INetCache\Content.Word\SkiRunWireframe1_Choose update Attribu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Update Song Title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93" name="Picture 93" descr="C:\Users\twilk\AppData\Local\Microsoft\Windows\INetCache\Content.Word\SkiRunWireframe1_Update Song 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wilk\AppData\Local\Microsoft\Windows\INetCache\Content.Word\SkiRunWireframe1_Update Song Titl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Update Song Artist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143500" cy="3429000"/>
            <wp:effectExtent l="0" t="0" r="0" b="0"/>
            <wp:docPr id="94" name="Picture 94" descr="C:\Users\twilk\AppData\Local\Microsoft\Windows\INetCache\Content.Word\SkiRunWireframe1_Update Song Art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wilk\AppData\Local\Microsoft\Windows\INetCache\Content.Word\SkiRunWireframe1_Update Song Artis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22" cy="343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Update Song Genre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95" name="Picture 95" descr="C:\Users\twilk\AppData\Local\Microsoft\Windows\INetCache\Content.Word\SkiRunWireframe1_Update Song Gen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wilk\AppData\Local\Microsoft\Windows\INetCache\Content.Word\SkiRunWireframe1_Update Song Genr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Update Song Rating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114925" cy="3409950"/>
            <wp:effectExtent l="0" t="0" r="9525" b="0"/>
            <wp:docPr id="96" name="Picture 96" descr="C:\Users\twilk\AppData\Local\Microsoft\Windows\INetCache\Content.Word\SkiRunWireframe1_Update Song 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wilk\AppData\Local\Microsoft\Windows\INetCache\Content.Word\SkiRunWireframe1_Update Song Rating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05" cy="3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Update Song Length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97" name="Picture 97" descr="C:\Users\twilk\AppData\Local\Microsoft\Windows\INetCache\Content.Word\SkiRunWireframe1_Update Song Leng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wilk\AppData\Local\Microsoft\Windows\INetCache\Content.Word\SkiRunWireframe1_Update Song Length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Song Update Confirmation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114925" cy="3409950"/>
            <wp:effectExtent l="0" t="0" r="9525" b="0"/>
            <wp:docPr id="98" name="Picture 98" descr="C:\Users\twilk\AppData\Local\Microsoft\Windows\INetCache\Content.Word\SkiRunWireframe2_Song Update Confi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wilk\AppData\Local\Microsoft\Windows\INetCache\Content.Word\SkiRunWireframe2_Song Update Confirmatio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37" cy="341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Song Query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99" name="Picture 99" descr="C:\Users\twilk\AppData\Local\Microsoft\Windows\INetCache\Content.Word\SkiRunWireframe2_Song 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wilk\AppData\Local\Microsoft\Windows\INetCache\Content.Word\SkiRunWireframe2_Song Query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Song Query Results</w:t>
      </w:r>
    </w:p>
    <w:p w:rsidR="00DF11A5" w:rsidRDefault="008F64C9" w:rsidP="00DF11A5">
      <w:r>
        <w:rPr>
          <w:noProof/>
        </w:rPr>
        <w:drawing>
          <wp:inline distT="0" distB="0" distL="0" distR="0">
            <wp:extent cx="5105400" cy="3403600"/>
            <wp:effectExtent l="0" t="0" r="0" b="6350"/>
            <wp:docPr id="100" name="Picture 100" descr="C:\Users\twilk\AppData\Local\Microsoft\Windows\INetCache\Content.Word\SkiRunWireframe2_Song Query 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wilk\AppData\Local\Microsoft\Windows\INetCache\Content.Word\SkiRunWireframe2_Song Query Results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99" cy="340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A5" w:rsidRDefault="00DF11A5" w:rsidP="00DF11A5"/>
    <w:p w:rsidR="00DF11A5" w:rsidRDefault="00DF11A5" w:rsidP="00DF11A5">
      <w:pPr>
        <w:pStyle w:val="Heading5"/>
      </w:pPr>
      <w:r>
        <w:t>Exit Screen</w:t>
      </w:r>
    </w:p>
    <w:p w:rsidR="00895AA4" w:rsidRDefault="008F64C9" w:rsidP="008F64C9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01" name="Picture 101" descr="C:\Users\twilk\AppData\Local\Microsoft\Windows\INetCache\Content.Word\SkiRunWireframe2_Exit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wilk\AppData\Local\Microsoft\Windows\INetCache\Content.Word\SkiRunWireframe2_Exit Scree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4C9" w:rsidRDefault="008F64C9" w:rsidP="008F64C9">
      <w:pPr>
        <w:pStyle w:val="Heading4"/>
      </w:pPr>
      <w:r>
        <w:lastRenderedPageBreak/>
        <w:t>Development Environment</w:t>
      </w:r>
    </w:p>
    <w:p w:rsidR="008F64C9" w:rsidRDefault="008F64C9" w:rsidP="008F64C9"/>
    <w:p w:rsidR="008F64C9" w:rsidRDefault="008F64C9" w:rsidP="008F64C9">
      <w:pPr>
        <w:pStyle w:val="Heading5"/>
      </w:pPr>
      <w:r>
        <w:tab/>
        <w:t>Development Environment: Visual Studio</w:t>
      </w:r>
    </w:p>
    <w:p w:rsidR="00D961BB" w:rsidRPr="00D961BB" w:rsidRDefault="00D961BB" w:rsidP="00D961BB"/>
    <w:p w:rsidR="008F64C9" w:rsidRDefault="008F64C9" w:rsidP="008F64C9">
      <w:pPr>
        <w:pStyle w:val="Heading5"/>
      </w:pPr>
      <w:r>
        <w:tab/>
        <w:t>Description of Persistence: XML</w:t>
      </w:r>
    </w:p>
    <w:p w:rsidR="00D961BB" w:rsidRPr="00D961BB" w:rsidRDefault="00D961BB" w:rsidP="00D961BB"/>
    <w:p w:rsidR="008F64C9" w:rsidRDefault="008F64C9" w:rsidP="008F64C9">
      <w:pPr>
        <w:pStyle w:val="Heading5"/>
      </w:pPr>
      <w:r>
        <w:tab/>
      </w:r>
      <w:r w:rsidR="00D961BB">
        <w:t>Location of Persistence: Local</w:t>
      </w:r>
    </w:p>
    <w:p w:rsidR="00D961BB" w:rsidRPr="00D961BB" w:rsidRDefault="00D961BB" w:rsidP="00D961BB"/>
    <w:p w:rsidR="00D961BB" w:rsidRDefault="00D961BB" w:rsidP="00D961BB">
      <w:pPr>
        <w:pStyle w:val="Heading5"/>
      </w:pPr>
      <w:r>
        <w:tab/>
        <w:t>Design Pattern: MVC</w:t>
      </w:r>
    </w:p>
    <w:p w:rsidR="00D961BB" w:rsidRPr="00D961BB" w:rsidRDefault="00D961BB" w:rsidP="00D961BB"/>
    <w:p w:rsidR="00D961BB" w:rsidRDefault="00D961BB" w:rsidP="00D961BB">
      <w:pPr>
        <w:pStyle w:val="Heading5"/>
      </w:pPr>
      <w:r>
        <w:tab/>
        <w:t>Target Platform: Console</w:t>
      </w:r>
    </w:p>
    <w:p w:rsidR="00D961BB" w:rsidRPr="00D961BB" w:rsidRDefault="00D961BB" w:rsidP="00D961BB">
      <w:bookmarkStart w:id="1" w:name="_GoBack"/>
      <w:bookmarkEnd w:id="1"/>
    </w:p>
    <w:p w:rsidR="00D961BB" w:rsidRPr="00D961BB" w:rsidRDefault="00D961BB" w:rsidP="00D961BB">
      <w:pPr>
        <w:pStyle w:val="Heading5"/>
      </w:pPr>
      <w:r>
        <w:tab/>
        <w:t>Discussion of the Development Pattern:</w:t>
      </w:r>
    </w:p>
    <w:sectPr w:rsidR="00D961BB" w:rsidRPr="00D961BB">
      <w:headerReference w:type="default" r:id="rId33"/>
      <w:footerReference w:type="default" r:id="rId34"/>
      <w:pgSz w:w="12240" w:h="15840"/>
      <w:pgMar w:top="1440" w:right="1800" w:bottom="1440" w:left="1800" w:header="720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2124" w:rsidRDefault="002B2124">
      <w:pPr>
        <w:spacing w:after="0" w:line="240" w:lineRule="auto"/>
      </w:pPr>
      <w:r>
        <w:separator/>
      </w:r>
    </w:p>
  </w:endnote>
  <w:endnote w:type="continuationSeparator" w:id="0">
    <w:p w:rsidR="002B2124" w:rsidRDefault="002B2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287F" w:rsidRDefault="000B4E20">
    <w:pPr>
      <w:pStyle w:val="Footer"/>
    </w:pPr>
    <w:r>
      <w:ptab w:relativeTo="margin" w:alignment="right" w:leader="none"/>
    </w:r>
    <w:r>
      <w:fldChar w:fldCharType="begin"/>
    </w:r>
    <w:r>
      <w:instrText xml:space="preserve"> PAGE </w:instrText>
    </w:r>
    <w:r>
      <w:fldChar w:fldCharType="separate"/>
    </w:r>
    <w:r w:rsidR="00D961BB">
      <w:rPr>
        <w:noProof/>
      </w:rPr>
      <w:t>16</w:t>
    </w:r>
    <w:r>
      <w:rPr>
        <w:noProof/>
      </w:rP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editId="11101075">
              <wp:extent cx="91440" cy="91440"/>
              <wp:effectExtent l="19050" t="19050" r="22860" b="22860"/>
              <wp:docPr id="72" name="Oval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0640E1D" id="Oval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2124" w:rsidRDefault="002B2124">
      <w:pPr>
        <w:spacing w:after="0" w:line="240" w:lineRule="auto"/>
      </w:pPr>
      <w:r>
        <w:separator/>
      </w:r>
    </w:p>
  </w:footnote>
  <w:footnote w:type="continuationSeparator" w:id="0">
    <w:p w:rsidR="002B2124" w:rsidRDefault="002B21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287F" w:rsidRDefault="000B4E20">
    <w:pPr>
      <w:pStyle w:val="Header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7-11-05T00:00:00Z">
          <w:dateFormat w:val="M/d/yyyy"/>
          <w:lid w:val="en-US"/>
          <w:storeMappedDataAs w:val="dateTime"/>
          <w:calendar w:val="gregorian"/>
        </w:date>
      </w:sdtPr>
      <w:sdtEndPr/>
      <w:sdtContent>
        <w:r w:rsidR="00256FF6">
          <w:t>11/5/2017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editId="168BFE50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7538720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266F2A0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26" type="#_x0000_t32" style="position:absolute;margin-left:0;margin-top:0;width:0;height:806.25pt;z-index:251655168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" strokecolor="#fe8637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968BE"/>
    <w:multiLevelType w:val="hybridMultilevel"/>
    <w:tmpl w:val="90F21830"/>
    <w:lvl w:ilvl="0" w:tplc="1BFCD178">
      <w:start w:val="6"/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2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3" w15:restartNumberingAfterBreak="0">
    <w:nsid w:val="4D550C87"/>
    <w:multiLevelType w:val="hybridMultilevel"/>
    <w:tmpl w:val="7B804136"/>
    <w:lvl w:ilvl="0" w:tplc="E0F8156E"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FF7773"/>
    <w:multiLevelType w:val="hybridMultilevel"/>
    <w:tmpl w:val="94341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"/>
  </w:num>
  <w:num w:numId="4">
    <w:abstractNumId w:val="2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34A"/>
    <w:rsid w:val="00030CC2"/>
    <w:rsid w:val="00050955"/>
    <w:rsid w:val="000952D9"/>
    <w:rsid w:val="000B4E20"/>
    <w:rsid w:val="00124A25"/>
    <w:rsid w:val="00124D18"/>
    <w:rsid w:val="001A5712"/>
    <w:rsid w:val="001C14B6"/>
    <w:rsid w:val="001E5094"/>
    <w:rsid w:val="001F2AC0"/>
    <w:rsid w:val="001F3BC2"/>
    <w:rsid w:val="00246C47"/>
    <w:rsid w:val="00256FF6"/>
    <w:rsid w:val="002729E4"/>
    <w:rsid w:val="002B2124"/>
    <w:rsid w:val="002B75C1"/>
    <w:rsid w:val="002F6BE3"/>
    <w:rsid w:val="003339DF"/>
    <w:rsid w:val="00347C15"/>
    <w:rsid w:val="003A3C5C"/>
    <w:rsid w:val="003B35DA"/>
    <w:rsid w:val="004027E0"/>
    <w:rsid w:val="00426CB5"/>
    <w:rsid w:val="0047307F"/>
    <w:rsid w:val="00473DE0"/>
    <w:rsid w:val="004E3218"/>
    <w:rsid w:val="004F14F7"/>
    <w:rsid w:val="0058318E"/>
    <w:rsid w:val="005C391F"/>
    <w:rsid w:val="005D034A"/>
    <w:rsid w:val="006F1531"/>
    <w:rsid w:val="007153C6"/>
    <w:rsid w:val="00720BF3"/>
    <w:rsid w:val="0075736F"/>
    <w:rsid w:val="00791290"/>
    <w:rsid w:val="007B3F98"/>
    <w:rsid w:val="007B6CEE"/>
    <w:rsid w:val="00842B41"/>
    <w:rsid w:val="00887F6D"/>
    <w:rsid w:val="00895AA4"/>
    <w:rsid w:val="008C159B"/>
    <w:rsid w:val="008D78D2"/>
    <w:rsid w:val="008F64C9"/>
    <w:rsid w:val="009142F0"/>
    <w:rsid w:val="009202CB"/>
    <w:rsid w:val="009439E9"/>
    <w:rsid w:val="00B65F1F"/>
    <w:rsid w:val="00B6707E"/>
    <w:rsid w:val="00B67C63"/>
    <w:rsid w:val="00B72E80"/>
    <w:rsid w:val="00BB32B8"/>
    <w:rsid w:val="00BE3B49"/>
    <w:rsid w:val="00C17C4E"/>
    <w:rsid w:val="00CB5929"/>
    <w:rsid w:val="00CE6155"/>
    <w:rsid w:val="00CE7A64"/>
    <w:rsid w:val="00D9330D"/>
    <w:rsid w:val="00D961BB"/>
    <w:rsid w:val="00DC55A8"/>
    <w:rsid w:val="00DD569C"/>
    <w:rsid w:val="00DF11A5"/>
    <w:rsid w:val="00DF65BA"/>
    <w:rsid w:val="00E033CC"/>
    <w:rsid w:val="00E059BD"/>
    <w:rsid w:val="00E1070A"/>
    <w:rsid w:val="00E97DE9"/>
    <w:rsid w:val="00ED39C7"/>
    <w:rsid w:val="00EF32AA"/>
    <w:rsid w:val="00F030A7"/>
    <w:rsid w:val="00F12983"/>
    <w:rsid w:val="00F2138D"/>
    <w:rsid w:val="00F4732A"/>
    <w:rsid w:val="00F60DFA"/>
    <w:rsid w:val="00F7287F"/>
    <w:rsid w:val="00F82CF6"/>
    <w:rsid w:val="00F974A8"/>
    <w:rsid w:val="00FE6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CFD93"/>
  <w15:docId w15:val="{34880549-BDE4-4F21-8919-25F958BA8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theme="minorHAnsi"/>
      <w:color w:val="414751" w:themeColor="text2" w:themeShade="BF"/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391F"/>
    <w:pPr>
      <w:spacing w:after="0"/>
      <w:outlineLvl w:val="3"/>
    </w:pPr>
    <w:rPr>
      <w:rFonts w:asciiTheme="majorHAnsi" w:hAnsiTheme="majorHAnsi"/>
      <w:color w:val="E65B01" w:themeColor="accent1" w:themeShade="BF"/>
      <w:sz w:val="28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after="0"/>
      <w:outlineLvl w:val="4"/>
    </w:pPr>
    <w:rPr>
      <w:i/>
      <w:color w:val="E65B0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b/>
      <w:color w:val="E65B0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b/>
      <w:i/>
      <w:color w:val="E65B01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b/>
      <w:color w:val="3667C3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theme="minorHAnsi"/>
      <w:smallCaps/>
      <w:color w:val="414751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inorHAnsi"/>
      <w:color w:val="414751" w:themeColor="text2" w:themeShade="BF"/>
      <w:sz w:val="28"/>
      <w:szCs w:val="28"/>
      <w:lang w:eastAsia="ja-JP"/>
    </w:rPr>
  </w:style>
  <w:style w:type="paragraph" w:styleId="Title">
    <w:name w:val="Title"/>
    <w:basedOn w:val="Normal"/>
    <w:link w:val="TitleChar"/>
    <w:uiPriority w:val="10"/>
    <w:qFormat/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theme="minorHAnsi"/>
      <w:smallCaps/>
      <w:color w:val="FE8637" w:themeColor="accent1"/>
      <w:spacing w:val="10"/>
      <w:sz w:val="48"/>
      <w:szCs w:val="48"/>
      <w:lang w:eastAsia="ja-JP"/>
    </w:rPr>
  </w:style>
  <w:style w:type="paragraph" w:styleId="Subtitle">
    <w:name w:val="Subtitle"/>
    <w:basedOn w:val="Normal"/>
    <w:link w:val="SubtitleChar"/>
    <w:uiPriority w:val="11"/>
    <w:qFormat/>
    <w:rPr>
      <w:i/>
      <w:color w:val="575F6D" w:themeColor="text2"/>
      <w:spacing w:val="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cstheme="minorHAnsi"/>
      <w:i/>
      <w:color w:val="575F6D" w:themeColor="text2"/>
      <w:spacing w:val="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414751" w:themeColor="text2" w:themeShade="BF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Pr>
      <w:rFonts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pPr>
      <w:numPr>
        <w:numId w:val="1"/>
      </w:numPr>
    </w:pPr>
  </w:style>
  <w:style w:type="paragraph" w:styleId="Caption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Emphasis">
    <w:name w:val="Emphasis"/>
    <w:uiPriority w:val="20"/>
    <w:qFormat/>
    <w:rPr>
      <w:b/>
      <w:i/>
      <w:color w:val="2B2F36" w:themeColor="text2" w:themeShade="80"/>
      <w:spacing w:val="1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cstheme="minorHAnsi"/>
      <w:color w:val="414751" w:themeColor="text2" w:themeShade="BF"/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cstheme="minorHAnsi"/>
      <w:color w:val="414751" w:themeColor="text2" w:themeShade="BF"/>
      <w:sz w:val="20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theme="minorHAnsi"/>
      <w:color w:val="414751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5C391F"/>
    <w:rPr>
      <w:rFonts w:asciiTheme="majorHAnsi" w:hAnsiTheme="majorHAnsi" w:cstheme="minorHAnsi"/>
      <w:color w:val="E65B01" w:themeColor="accent1" w:themeShade="BF"/>
      <w:sz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Pr>
      <w:rFonts w:cstheme="minorHAnsi"/>
      <w:i/>
      <w:color w:val="E65B01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cstheme="minorHAnsi"/>
      <w:b/>
      <w:color w:val="E65B01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cstheme="minorHAnsi"/>
      <w:b/>
      <w:i/>
      <w:color w:val="E65B01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cstheme="minorHAnsi"/>
      <w:b/>
      <w:color w:val="3667C3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cstheme="minorHAnsi"/>
      <w:b/>
      <w:i/>
      <w:color w:val="3667C3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Pr>
      <w:i/>
      <w:caps/>
      <w:color w:val="E65B01" w:themeColor="accent1" w:themeShade="BF"/>
      <w:spacing w:val="10"/>
      <w:sz w:val="18"/>
      <w:szCs w:val="18"/>
    </w:rPr>
  </w:style>
  <w:style w:type="paragraph" w:styleId="Quote">
    <w:name w:val="Quote"/>
    <w:basedOn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rFonts w:cstheme="minorHAnsi"/>
      <w:i/>
      <w:color w:val="414751" w:themeColor="text2" w:themeShade="BF"/>
      <w:sz w:val="20"/>
      <w:szCs w:val="20"/>
      <w:lang w:eastAsia="ja-JP"/>
    </w:rPr>
  </w:style>
  <w:style w:type="paragraph" w:styleId="IntenseQuote">
    <w:name w:val="Intense Quote"/>
    <w:basedOn w:val="Quote"/>
    <w:link w:val="IntenseQuoteChar"/>
    <w:uiPriority w:val="30"/>
    <w:qFormat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cstheme="minorHAnsi"/>
      <w:color w:val="E65B01" w:themeColor="accent1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ListParagraph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NormalIndent">
    <w:name w:val="Normal Indent"/>
    <w:basedOn w:val="Normal"/>
    <w:uiPriority w:val="99"/>
    <w:unhideWhenUsed/>
    <w:pPr>
      <w:ind w:left="720"/>
      <w:contextualSpacing/>
    </w:pPr>
  </w:style>
  <w:style w:type="numbering" w:customStyle="1" w:styleId="NumberedList">
    <w:name w:val="Numbered List"/>
    <w:uiPriority w:val="99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Emphasis">
    <w:name w:val="Subtle Emphasis"/>
    <w:basedOn w:val="DefaultParagraphFont"/>
    <w:uiPriority w:val="19"/>
    <w:qFormat/>
    <w:rPr>
      <w:i/>
      <w:color w:val="E65B01" w:themeColor="accent1" w:themeShade="BF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b/>
      <w:i/>
      <w:color w:val="3667C3" w:themeColor="accent2" w:themeShade="BF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17C4E"/>
    <w:pPr>
      <w:keepNext/>
      <w:keepLines/>
      <w:spacing w:before="240" w:after="0" w:line="259" w:lineRule="auto"/>
      <w:outlineLvl w:val="9"/>
    </w:pPr>
    <w:rPr>
      <w:rFonts w:eastAsiaTheme="majorEastAsia" w:cstheme="majorBidi"/>
      <w:smallCaps w:val="0"/>
      <w:color w:val="E65B01" w:themeColor="accent1" w:themeShade="BF"/>
      <w:spacing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95A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AA4"/>
    <w:rPr>
      <w:color w:val="D261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wilk\AppData\Roaming\Microsoft\Templates\Report%20(Oriel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7E4BC9C21DF4A4E8E12B789874C3C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799FDF-FC71-4883-9DB3-4020EA47B6F2}"/>
      </w:docPartPr>
      <w:docPartBody>
        <w:p w:rsidR="003E1305" w:rsidRDefault="00D629CA">
          <w:pPr>
            <w:pStyle w:val="47E4BC9C21DF4A4E8E12B789874C3C2F"/>
          </w:pPr>
          <w:r>
            <w:t>[Type the document title]</w:t>
          </w:r>
        </w:p>
      </w:docPartBody>
    </w:docPart>
    <w:docPart>
      <w:docPartPr>
        <w:name w:val="E475966BB43A4F89BD780373EA985B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2DFBA4-543C-4A03-82F9-68E436E80963}"/>
      </w:docPartPr>
      <w:docPartBody>
        <w:p w:rsidR="003E1305" w:rsidRDefault="00D629CA">
          <w:pPr>
            <w:pStyle w:val="E475966BB43A4F89BD780373EA985BC8"/>
          </w:pPr>
          <w:r>
            <w:t>[Type the document subtitle]</w:t>
          </w:r>
        </w:p>
      </w:docPartBody>
    </w:docPart>
    <w:docPart>
      <w:docPartPr>
        <w:name w:val="F2566B1A0D6A4457AB88012EAFF67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4F9C1D-1F68-4948-BCFB-CD36872F6AC7}"/>
      </w:docPartPr>
      <w:docPartBody>
        <w:p w:rsidR="003E1305" w:rsidRDefault="00D629CA">
          <w:pPr>
            <w:pStyle w:val="F2566B1A0D6A4457AB88012EAFF67ACD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</w:rPr>
            <w:t>[Type the document title]</w:t>
          </w:r>
        </w:p>
      </w:docPartBody>
    </w:docPart>
    <w:docPart>
      <w:docPartPr>
        <w:name w:val="48F709593C974F40BDBAA0945C1E5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949BE-ED97-483C-8090-E95558D3F1B6}"/>
      </w:docPartPr>
      <w:docPartBody>
        <w:p w:rsidR="003E1305" w:rsidRDefault="00D629CA">
          <w:pPr>
            <w:pStyle w:val="48F709593C974F40BDBAA0945C1E5226"/>
          </w:pPr>
          <w:r>
            <w:rPr>
              <w:i/>
              <w:iCs/>
              <w:color w:val="833C0B" w:themeColor="accent2" w:themeShade="80"/>
              <w:sz w:val="28"/>
              <w:szCs w:val="28"/>
            </w:rPr>
            <w:t>[Type the document subtitle]</w:t>
          </w:r>
        </w:p>
      </w:docPartBody>
    </w:docPart>
    <w:docPart>
      <w:docPartPr>
        <w:name w:val="B71F1A4495DE49AFBCC9030D7DD82C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CDB73E-B8C0-490C-AFCF-9947BC7FE038}"/>
      </w:docPartPr>
      <w:docPartBody>
        <w:p w:rsidR="003E1305" w:rsidRDefault="00D629CA">
          <w:pPr>
            <w:pStyle w:val="B71F1A4495DE49AFBCC9030D7DD82C39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9CA"/>
    <w:rsid w:val="003E1305"/>
    <w:rsid w:val="00C20325"/>
    <w:rsid w:val="00D55B9D"/>
    <w:rsid w:val="00D629CA"/>
    <w:rsid w:val="00DF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 w:cstheme="minorHAnsi"/>
      <w:color w:val="323E4F" w:themeColor="text2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7E4BC9C21DF4A4E8E12B789874C3C2F">
    <w:name w:val="47E4BC9C21DF4A4E8E12B789874C3C2F"/>
  </w:style>
  <w:style w:type="paragraph" w:customStyle="1" w:styleId="E475966BB43A4F89BD780373EA985BC8">
    <w:name w:val="E475966BB43A4F89BD780373EA985BC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inorHAnsi" w:hAnsiTheme="majorHAnsi" w:cstheme="minorHAnsi"/>
      <w:color w:val="323E4F" w:themeColor="text2" w:themeShade="BF"/>
      <w:sz w:val="28"/>
      <w:szCs w:val="28"/>
      <w:lang w:eastAsia="ja-JP"/>
    </w:rPr>
  </w:style>
  <w:style w:type="paragraph" w:customStyle="1" w:styleId="47B9F825613F4AAB96FF95E9D605BAC7">
    <w:name w:val="47B9F825613F4AAB96FF95E9D605BAC7"/>
  </w:style>
  <w:style w:type="paragraph" w:customStyle="1" w:styleId="F2566B1A0D6A4457AB88012EAFF67ACD">
    <w:name w:val="F2566B1A0D6A4457AB88012EAFF67ACD"/>
  </w:style>
  <w:style w:type="paragraph" w:customStyle="1" w:styleId="48F709593C974F40BDBAA0945C1E5226">
    <w:name w:val="48F709593C974F40BDBAA0945C1E5226"/>
  </w:style>
  <w:style w:type="paragraph" w:customStyle="1" w:styleId="B71F1A4495DE49AFBCC9030D7DD82C39">
    <w:name w:val="B71F1A4495DE49AFBCC9030D7DD82C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2017-11-05T00:00:00</PublishDate>
  <Abstract>Sprint 1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7DC871-0A98-4F4E-84D6-177B62D279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D5A9C9-0928-42F8-8305-39E0D478D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(Oriel theme).dotx</Template>
  <TotalTime>2</TotalTime>
  <Pages>17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Bigotry</vt:lpstr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Final Application</dc:title>
  <dc:subject>CIT 255</dc:subject>
  <dc:creator>Terri Wilkinson</dc:creator>
  <cp:keywords/>
  <cp:lastModifiedBy>Terri Wilkinson</cp:lastModifiedBy>
  <cp:revision>2</cp:revision>
  <dcterms:created xsi:type="dcterms:W3CDTF">2017-11-06T02:04:00Z</dcterms:created>
  <dcterms:modified xsi:type="dcterms:W3CDTF">2017-11-06T02:04:00Z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